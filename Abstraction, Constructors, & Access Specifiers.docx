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EC03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49F8E437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6C57E380" w14:textId="547501D9" w:rsidR="004E60F2" w:rsidRPr="00E974E8" w:rsidRDefault="008D7204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8D7204">
        <w:rPr>
          <w:rFonts w:ascii="Times New Roman" w:hAnsi="Times New Roman"/>
          <w:b/>
          <w:bCs/>
          <w:sz w:val="24"/>
          <w:szCs w:val="24"/>
        </w:rPr>
        <w:t>Abstraction, Constructors, &amp; Access Specifiers</w:t>
      </w:r>
    </w:p>
    <w:p w14:paraId="02BF9752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1CD4F9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6C230011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15C67212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7912E870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656C10F6" w14:textId="243D2635" w:rsidR="004E60F2" w:rsidRDefault="00FD637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 w:rsidR="008D7204">
        <w:rPr>
          <w:rFonts w:ascii="Times New Roman" w:hAnsi="Times New Roman"/>
          <w:sz w:val="24"/>
          <w:szCs w:val="24"/>
        </w:rPr>
        <w:t>26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7DD3AC5E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C888DC8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DB40068" w14:textId="24DF3948" w:rsidR="001A4D7E" w:rsidRPr="00912777" w:rsidRDefault="008D7204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8D7204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2A5407F" wp14:editId="38A80A99">
            <wp:extent cx="4559300" cy="7620000"/>
            <wp:effectExtent l="0" t="0" r="0" b="0"/>
            <wp:docPr id="5926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6BF3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22BA1EC6" w14:textId="77777777" w:rsidR="003D7F07" w:rsidRDefault="003D7F07"/>
    <w:sectPr w:rsidR="003D7F07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6E1C" w14:textId="77777777" w:rsidR="00F21FB2" w:rsidRDefault="00F21FB2">
      <w:pPr>
        <w:spacing w:after="0" w:line="240" w:lineRule="auto"/>
      </w:pPr>
      <w:r>
        <w:separator/>
      </w:r>
    </w:p>
  </w:endnote>
  <w:endnote w:type="continuationSeparator" w:id="0">
    <w:p w14:paraId="0A0C633C" w14:textId="77777777" w:rsidR="00F21FB2" w:rsidRDefault="00F2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998F" w14:textId="77777777" w:rsidR="00F21FB2" w:rsidRDefault="00F21FB2">
      <w:pPr>
        <w:spacing w:after="0" w:line="240" w:lineRule="auto"/>
      </w:pPr>
      <w:r>
        <w:separator/>
      </w:r>
    </w:p>
  </w:footnote>
  <w:footnote w:type="continuationSeparator" w:id="0">
    <w:p w14:paraId="19160A3E" w14:textId="77777777" w:rsidR="00F21FB2" w:rsidRDefault="00F21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E1A8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E9D84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693186774">
    <w:abstractNumId w:val="0"/>
  </w:num>
  <w:num w:numId="2" w16cid:durableId="4235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204"/>
    <w:rsid w:val="00067EEF"/>
    <w:rsid w:val="00072BBC"/>
    <w:rsid w:val="00085D0F"/>
    <w:rsid w:val="000B7C4B"/>
    <w:rsid w:val="000D4986"/>
    <w:rsid w:val="0011555E"/>
    <w:rsid w:val="00123C76"/>
    <w:rsid w:val="0015058E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8D7204"/>
    <w:rsid w:val="00905B48"/>
    <w:rsid w:val="00912777"/>
    <w:rsid w:val="00923E28"/>
    <w:rsid w:val="0094070F"/>
    <w:rsid w:val="00970EDD"/>
    <w:rsid w:val="009D305F"/>
    <w:rsid w:val="00A10A36"/>
    <w:rsid w:val="00A51DBE"/>
    <w:rsid w:val="00AA1288"/>
    <w:rsid w:val="00B668A2"/>
    <w:rsid w:val="00B82716"/>
    <w:rsid w:val="00BB4105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71347"/>
    <w:rsid w:val="00E93376"/>
    <w:rsid w:val="00E957AD"/>
    <w:rsid w:val="00EA4109"/>
    <w:rsid w:val="00EC3663"/>
    <w:rsid w:val="00EC60D7"/>
    <w:rsid w:val="00EE7CCA"/>
    <w:rsid w:val="00F0569C"/>
    <w:rsid w:val="00F21FB2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D20B"/>
  <w15:chartTrackingRefBased/>
  <w15:docId w15:val="{E2DF4C9E-FBD6-6249-8EEB-C8F23B2D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1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2026-04-26T18:17:00Z</dcterms:created>
  <dcterms:modified xsi:type="dcterms:W3CDTF">2026-04-26T18:19:00Z</dcterms:modified>
</cp:coreProperties>
</file>