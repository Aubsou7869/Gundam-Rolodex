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CEBB" w14:textId="77777777" w:rsidR="004E60F2" w:rsidRPr="00E974E8" w:rsidRDefault="004E60F2" w:rsidP="004E60F2">
      <w:pPr>
        <w:spacing w:line="480" w:lineRule="auto"/>
        <w:jc w:val="center"/>
        <w:rPr>
          <w:rFonts w:cs="Calibri"/>
        </w:rPr>
      </w:pPr>
    </w:p>
    <w:p w14:paraId="5466BBC4" w14:textId="77777777" w:rsidR="004E60F2" w:rsidRPr="00E974E8" w:rsidRDefault="004E60F2" w:rsidP="004E60F2">
      <w:pPr>
        <w:spacing w:line="480" w:lineRule="auto"/>
        <w:rPr>
          <w:rFonts w:cs="Calibri"/>
        </w:rPr>
      </w:pPr>
    </w:p>
    <w:p w14:paraId="07FC85E5" w14:textId="7C3FBBBF" w:rsidR="009544D4" w:rsidRDefault="009544D4" w:rsidP="004E60F2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1.5 Project</w:t>
      </w:r>
    </w:p>
    <w:p w14:paraId="043E3442" w14:textId="1D05F108" w:rsidR="004E60F2" w:rsidRPr="00E974E8" w:rsidRDefault="009544D4" w:rsidP="004E60F2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9544D4">
        <w:rPr>
          <w:rFonts w:ascii="Times New Roman" w:hAnsi="Times New Roman"/>
          <w:b/>
          <w:bCs/>
          <w:sz w:val="24"/>
          <w:szCs w:val="24"/>
        </w:rPr>
        <w:t>Inheritance, Composition, and User Interactions</w:t>
      </w:r>
    </w:p>
    <w:p w14:paraId="61678A96" w14:textId="77777777" w:rsidR="004E60F2" w:rsidRDefault="004E60F2" w:rsidP="004E60F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C3C88B0" w14:textId="77777777" w:rsidR="004E60F2" w:rsidRDefault="00365225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Aubrey D. Soule</w:t>
      </w:r>
    </w:p>
    <w:p w14:paraId="1954ACDE" w14:textId="77777777" w:rsidR="004E60F2" w:rsidRDefault="00365225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IT, Software Development and Coding</w:t>
      </w:r>
      <w:r w:rsidR="004E60F2">
        <w:rPr>
          <w:rFonts w:ascii="Times New Roman" w:hAnsi="Times New Roman"/>
          <w:sz w:val="24"/>
          <w:szCs w:val="24"/>
        </w:rPr>
        <w:t>, ECPI University</w:t>
      </w:r>
    </w:p>
    <w:p w14:paraId="60788DD3" w14:textId="77777777" w:rsidR="004E60F2" w:rsidRDefault="009D305F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SDC</w:t>
      </w:r>
      <w:r w:rsidR="00FD6379">
        <w:rPr>
          <w:rFonts w:ascii="Times New Roman" w:hAnsi="Times New Roman"/>
          <w:sz w:val="24"/>
          <w:szCs w:val="24"/>
        </w:rPr>
        <w:t>3</w:t>
      </w:r>
      <w:r w:rsidR="001A4D7E">
        <w:rPr>
          <w:rFonts w:ascii="Times New Roman" w:hAnsi="Times New Roman"/>
          <w:sz w:val="24"/>
          <w:szCs w:val="24"/>
        </w:rPr>
        <w:t>30</w:t>
      </w:r>
      <w:r w:rsidR="004E60F2">
        <w:rPr>
          <w:rFonts w:ascii="Times New Roman" w:hAnsi="Times New Roman"/>
          <w:sz w:val="24"/>
          <w:szCs w:val="24"/>
        </w:rPr>
        <w:t>:</w:t>
      </w:r>
      <w:r w:rsidR="00FD6379">
        <w:rPr>
          <w:rFonts w:ascii="Times New Roman" w:hAnsi="Times New Roman"/>
          <w:sz w:val="24"/>
          <w:szCs w:val="24"/>
        </w:rPr>
        <w:t xml:space="preserve"> Advanced</w:t>
      </w:r>
      <w:r w:rsidR="004E60F2">
        <w:rPr>
          <w:rFonts w:ascii="Times New Roman" w:hAnsi="Times New Roman"/>
          <w:sz w:val="24"/>
          <w:szCs w:val="24"/>
        </w:rPr>
        <w:t xml:space="preserve"> </w:t>
      </w:r>
      <w:r w:rsidR="001A4D7E">
        <w:rPr>
          <w:rFonts w:ascii="Times New Roman" w:hAnsi="Times New Roman"/>
          <w:sz w:val="24"/>
          <w:szCs w:val="24"/>
        </w:rPr>
        <w:t>Programming Using Java</w:t>
      </w:r>
    </w:p>
    <w:p w14:paraId="0BE5B4F1" w14:textId="77777777" w:rsidR="004E60F2" w:rsidRDefault="00582280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9D305F">
        <w:rPr>
          <w:rFonts w:ascii="Times New Roman" w:hAnsi="Times New Roman"/>
          <w:sz w:val="24"/>
          <w:szCs w:val="24"/>
        </w:rPr>
        <w:t xml:space="preserve">r. </w:t>
      </w:r>
      <w:r w:rsidR="001A4D7E">
        <w:rPr>
          <w:rFonts w:ascii="Times New Roman" w:hAnsi="Times New Roman"/>
          <w:sz w:val="24"/>
          <w:szCs w:val="24"/>
        </w:rPr>
        <w:t>Helio Castro</w:t>
      </w:r>
    </w:p>
    <w:p w14:paraId="065B3A80" w14:textId="77777777" w:rsidR="004E60F2" w:rsidRDefault="00FD6379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April 7</w:t>
      </w:r>
      <w:r w:rsidR="009D305F">
        <w:rPr>
          <w:rFonts w:ascii="Times New Roman" w:hAnsi="Times New Roman"/>
          <w:sz w:val="24"/>
          <w:szCs w:val="24"/>
        </w:rPr>
        <w:t>, 2026</w:t>
      </w:r>
    </w:p>
    <w:p w14:paraId="74DFF5C5" w14:textId="77777777" w:rsidR="004E60F2" w:rsidRDefault="004E60F2" w:rsidP="00365225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4EE48C63" w14:textId="77777777" w:rsidR="004E60F2" w:rsidRDefault="004E60F2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11BE721" w14:textId="7D9B4C3E" w:rsidR="00347FF3" w:rsidRPr="00347FF3" w:rsidRDefault="00347FF3" w:rsidP="00347F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40"/>
          <w:szCs w:val="40"/>
        </w:rPr>
      </w:pPr>
      <w:r w:rsidRPr="00C72006">
        <w:rPr>
          <w:rFonts w:ascii="Times New Roman" w:eastAsia="Times New Roman" w:hAnsi="Times New Roman"/>
          <w:sz w:val="40"/>
          <w:szCs w:val="40"/>
        </w:rPr>
        <w:t>The Gundam Rolodex</w:t>
      </w:r>
    </w:p>
    <w:p w14:paraId="62927EB8" w14:textId="4E2733C3" w:rsidR="00347FF3" w:rsidRPr="00347FF3" w:rsidRDefault="00347FF3" w:rsidP="00347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7FF3">
        <w:rPr>
          <w:rFonts w:ascii="Times New Roman" w:eastAsia="Times New Roman" w:hAnsi="Times New Roman"/>
          <w:sz w:val="24"/>
          <w:szCs w:val="24"/>
        </w:rPr>
        <w:t>When the application starts, what will the user see?</w:t>
      </w:r>
    </w:p>
    <w:p w14:paraId="29143A5D" w14:textId="73BF7BC3" w:rsidR="00347FF3" w:rsidRPr="00347FF3" w:rsidRDefault="00347FF3" w:rsidP="00347F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7FF3">
        <w:rPr>
          <w:rFonts w:ascii="Times New Roman" w:eastAsia="Times New Roman" w:hAnsi="Times New Roman"/>
          <w:sz w:val="24"/>
          <w:szCs w:val="24"/>
        </w:rPr>
        <w:t>Welcome</w:t>
      </w:r>
      <w:r w:rsidRPr="00C72006">
        <w:rPr>
          <w:rFonts w:ascii="Times New Roman" w:eastAsia="Times New Roman" w:hAnsi="Times New Roman"/>
          <w:sz w:val="24"/>
          <w:szCs w:val="24"/>
        </w:rPr>
        <w:t xml:space="preserve"> to Gundam Rolodex</w:t>
      </w:r>
    </w:p>
    <w:p w14:paraId="080FD7F5" w14:textId="7AF0B0E5" w:rsidR="00347FF3" w:rsidRPr="00347FF3" w:rsidRDefault="00347FF3" w:rsidP="00347F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 xml:space="preserve">Gundam </w:t>
      </w:r>
      <w:r w:rsidRPr="00347FF3">
        <w:rPr>
          <w:rFonts w:ascii="Times New Roman" w:eastAsia="Times New Roman" w:hAnsi="Times New Roman"/>
          <w:sz w:val="24"/>
          <w:szCs w:val="24"/>
        </w:rPr>
        <w:t>quote</w:t>
      </w:r>
      <w:r w:rsidRPr="00C72006">
        <w:rPr>
          <w:rFonts w:ascii="Times New Roman" w:eastAsia="Times New Roman" w:hAnsi="Times New Roman"/>
          <w:sz w:val="24"/>
          <w:szCs w:val="24"/>
        </w:rPr>
        <w:t xml:space="preserve"> – “War is not about who is right, but who is left.”</w:t>
      </w:r>
    </w:p>
    <w:p w14:paraId="62DC8122" w14:textId="26B2C5D5" w:rsidR="00347FF3" w:rsidRPr="00C72006" w:rsidRDefault="00347FF3" w:rsidP="00347F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7FF3">
        <w:rPr>
          <w:rFonts w:ascii="Times New Roman" w:eastAsia="Times New Roman" w:hAnsi="Times New Roman"/>
          <w:sz w:val="24"/>
          <w:szCs w:val="24"/>
        </w:rPr>
        <w:t xml:space="preserve"> Overview</w:t>
      </w:r>
      <w:r w:rsidRPr="00C72006">
        <w:rPr>
          <w:rFonts w:ascii="Times New Roman" w:eastAsia="Times New Roman" w:hAnsi="Times New Roman"/>
          <w:sz w:val="24"/>
          <w:szCs w:val="24"/>
        </w:rPr>
        <w:t xml:space="preserve"> of the rolodex</w:t>
      </w:r>
    </w:p>
    <w:p w14:paraId="4F041188" w14:textId="391DD626" w:rsidR="00347FF3" w:rsidRPr="00C72006" w:rsidRDefault="00347FF3" w:rsidP="00347F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Instructions – choose an option:</w:t>
      </w:r>
    </w:p>
    <w:p w14:paraId="41AFAE89" w14:textId="4776D85A" w:rsidR="00347FF3" w:rsidRPr="00C72006" w:rsidRDefault="00347FF3" w:rsidP="00347FF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1. Add Gundam</w:t>
      </w:r>
    </w:p>
    <w:p w14:paraId="60A833A2" w14:textId="7DD2D81E" w:rsidR="00347FF3" w:rsidRPr="00C72006" w:rsidRDefault="00347FF3" w:rsidP="00347FF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2. View All Gundam</w:t>
      </w:r>
    </w:p>
    <w:p w14:paraId="5225D82B" w14:textId="64AC7E59" w:rsidR="00347FF3" w:rsidRPr="00C72006" w:rsidRDefault="00347FF3" w:rsidP="00347FF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3. Update Gundam</w:t>
      </w:r>
    </w:p>
    <w:p w14:paraId="498DEBB9" w14:textId="3C146355" w:rsidR="00347FF3" w:rsidRPr="00C72006" w:rsidRDefault="00347FF3" w:rsidP="00347FF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4. Delete Gundam</w:t>
      </w:r>
    </w:p>
    <w:p w14:paraId="54F0679A" w14:textId="4521D3D2" w:rsidR="00347FF3" w:rsidRPr="00347FF3" w:rsidRDefault="00A65C17" w:rsidP="00347FF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5. Exit</w:t>
      </w:r>
    </w:p>
    <w:p w14:paraId="4052D8DB" w14:textId="77777777" w:rsidR="00347FF3" w:rsidRPr="00347FF3" w:rsidRDefault="00347FF3" w:rsidP="00347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7FF3">
        <w:rPr>
          <w:rFonts w:ascii="Times New Roman" w:eastAsia="Times New Roman" w:hAnsi="Times New Roman"/>
          <w:sz w:val="24"/>
          <w:szCs w:val="24"/>
        </w:rPr>
        <w:t>How will the user make selections for what to do?</w:t>
      </w:r>
    </w:p>
    <w:p w14:paraId="45562BCA" w14:textId="77777777" w:rsidR="00347FF3" w:rsidRPr="00C72006" w:rsidRDefault="00347FF3" w:rsidP="00347F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7FF3">
        <w:rPr>
          <w:rFonts w:ascii="Times New Roman" w:eastAsia="Times New Roman" w:hAnsi="Times New Roman"/>
          <w:sz w:val="24"/>
          <w:szCs w:val="24"/>
        </w:rPr>
        <w:t>Adding information</w:t>
      </w:r>
    </w:p>
    <w:p w14:paraId="37F27304" w14:textId="79B6912D" w:rsidR="00A65C17" w:rsidRPr="00C72006" w:rsidRDefault="00A65C17" w:rsidP="00A65C1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Gundam Name</w:t>
      </w:r>
    </w:p>
    <w:p w14:paraId="6637A55E" w14:textId="1787CF44" w:rsidR="00A65C17" w:rsidRPr="00C72006" w:rsidRDefault="00A65C17" w:rsidP="00A65C1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Model Number</w:t>
      </w:r>
    </w:p>
    <w:p w14:paraId="092974EF" w14:textId="3B34CDB8" w:rsidR="00A65C17" w:rsidRPr="00C72006" w:rsidRDefault="00A65C17" w:rsidP="00A65C1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Pilot</w:t>
      </w:r>
    </w:p>
    <w:p w14:paraId="630583BF" w14:textId="78EAD838" w:rsidR="00A65C17" w:rsidRPr="00C72006" w:rsidRDefault="00A65C17" w:rsidP="00A65C1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Series</w:t>
      </w:r>
    </w:p>
    <w:p w14:paraId="169B0FA1" w14:textId="534532DC" w:rsidR="00A65C17" w:rsidRPr="00347FF3" w:rsidRDefault="00A65C17" w:rsidP="00A65C1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Type</w:t>
      </w:r>
    </w:p>
    <w:p w14:paraId="64D9CD89" w14:textId="77777777" w:rsidR="009544D4" w:rsidRPr="00C72006" w:rsidRDefault="009544D4" w:rsidP="009544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7FF3">
        <w:rPr>
          <w:rFonts w:ascii="Times New Roman" w:eastAsia="Times New Roman" w:hAnsi="Times New Roman"/>
          <w:sz w:val="24"/>
          <w:szCs w:val="24"/>
        </w:rPr>
        <w:t>Displaying information</w:t>
      </w:r>
    </w:p>
    <w:p w14:paraId="12AEF908" w14:textId="77777777" w:rsidR="009544D4" w:rsidRPr="00347FF3" w:rsidRDefault="009544D4" w:rsidP="009544D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Displays all Gundam Info</w:t>
      </w:r>
    </w:p>
    <w:p w14:paraId="0480F9B8" w14:textId="77777777" w:rsidR="00347FF3" w:rsidRPr="00C72006" w:rsidRDefault="00347FF3" w:rsidP="00347F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7FF3">
        <w:rPr>
          <w:rFonts w:ascii="Times New Roman" w:eastAsia="Times New Roman" w:hAnsi="Times New Roman"/>
          <w:sz w:val="24"/>
          <w:szCs w:val="24"/>
        </w:rPr>
        <w:t>Updating information</w:t>
      </w:r>
    </w:p>
    <w:p w14:paraId="68C2F090" w14:textId="1A2A6FEE" w:rsidR="00A65C17" w:rsidRPr="00C72006" w:rsidRDefault="00A65C17" w:rsidP="00A65C1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Choose Gundam</w:t>
      </w:r>
    </w:p>
    <w:p w14:paraId="5B5733B5" w14:textId="229986B0" w:rsidR="009544D4" w:rsidRPr="00C72006" w:rsidRDefault="009544D4" w:rsidP="009544D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 xml:space="preserve">Edit Fields </w:t>
      </w:r>
    </w:p>
    <w:p w14:paraId="35970770" w14:textId="27986EB9" w:rsidR="009544D4" w:rsidRPr="00C72006" w:rsidRDefault="009544D4" w:rsidP="009544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7FF3">
        <w:rPr>
          <w:rFonts w:ascii="Times New Roman" w:eastAsia="Times New Roman" w:hAnsi="Times New Roman"/>
          <w:sz w:val="24"/>
          <w:szCs w:val="24"/>
        </w:rPr>
        <w:t>Deleting information</w:t>
      </w:r>
    </w:p>
    <w:p w14:paraId="1AE203A8" w14:textId="0B684662" w:rsidR="009544D4" w:rsidRPr="00347FF3" w:rsidRDefault="009544D4" w:rsidP="009544D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Enter Gundam name or Index to delete</w:t>
      </w:r>
    </w:p>
    <w:p w14:paraId="7A03784C" w14:textId="77777777" w:rsidR="00347FF3" w:rsidRPr="00347FF3" w:rsidRDefault="00347FF3" w:rsidP="00347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7FF3">
        <w:rPr>
          <w:rFonts w:ascii="Times New Roman" w:eastAsia="Times New Roman" w:hAnsi="Times New Roman"/>
          <w:sz w:val="24"/>
          <w:szCs w:val="24"/>
        </w:rPr>
        <w:t>How will you format the display of the output?</w:t>
      </w:r>
    </w:p>
    <w:p w14:paraId="73116EA7" w14:textId="7E7B44F7" w:rsidR="00347FF3" w:rsidRPr="00347FF3" w:rsidRDefault="00347FF3" w:rsidP="00A65C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7FF3">
        <w:rPr>
          <w:rFonts w:ascii="Times New Roman" w:eastAsia="Times New Roman" w:hAnsi="Times New Roman"/>
          <w:sz w:val="24"/>
          <w:szCs w:val="24"/>
        </w:rPr>
        <w:t xml:space="preserve">List of </w:t>
      </w:r>
      <w:r w:rsidR="009544D4" w:rsidRPr="00C72006">
        <w:rPr>
          <w:rFonts w:ascii="Times New Roman" w:eastAsia="Times New Roman" w:hAnsi="Times New Roman"/>
          <w:sz w:val="24"/>
          <w:szCs w:val="24"/>
        </w:rPr>
        <w:t xml:space="preserve">all the </w:t>
      </w:r>
      <w:r w:rsidRPr="00347FF3">
        <w:rPr>
          <w:rFonts w:ascii="Times New Roman" w:eastAsia="Times New Roman" w:hAnsi="Times New Roman"/>
          <w:sz w:val="24"/>
          <w:szCs w:val="24"/>
        </w:rPr>
        <w:t>information</w:t>
      </w:r>
    </w:p>
    <w:p w14:paraId="7ECEF5F9" w14:textId="77777777" w:rsidR="00347FF3" w:rsidRPr="00347FF3" w:rsidRDefault="00347FF3" w:rsidP="00347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7FF3">
        <w:rPr>
          <w:rFonts w:ascii="Times New Roman" w:eastAsia="Times New Roman" w:hAnsi="Times New Roman"/>
          <w:sz w:val="24"/>
          <w:szCs w:val="24"/>
        </w:rPr>
        <w:t>How will the user exit the application?</w:t>
      </w:r>
    </w:p>
    <w:p w14:paraId="1B1F8CF9" w14:textId="41A83446" w:rsidR="00347FF3" w:rsidRPr="00C72006" w:rsidRDefault="00347FF3" w:rsidP="00A65C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7FF3">
        <w:rPr>
          <w:rFonts w:ascii="Times New Roman" w:eastAsia="Times New Roman" w:hAnsi="Times New Roman"/>
          <w:sz w:val="24"/>
          <w:szCs w:val="24"/>
        </w:rPr>
        <w:t xml:space="preserve">Enter </w:t>
      </w:r>
      <w:r w:rsidR="00A65C17" w:rsidRPr="00C72006">
        <w:rPr>
          <w:rFonts w:ascii="Times New Roman" w:eastAsia="Times New Roman" w:hAnsi="Times New Roman"/>
          <w:sz w:val="24"/>
          <w:szCs w:val="24"/>
        </w:rPr>
        <w:t>#5 to exit</w:t>
      </w:r>
    </w:p>
    <w:p w14:paraId="70413FA0" w14:textId="1D3714C2" w:rsidR="00A65C17" w:rsidRPr="00C72006" w:rsidRDefault="00A65C17" w:rsidP="00A65C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Display exit message</w:t>
      </w:r>
    </w:p>
    <w:p w14:paraId="78F0D114" w14:textId="3C171549" w:rsidR="00B91FAE" w:rsidRPr="00C72006" w:rsidRDefault="00A65C17" w:rsidP="00B91F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“Thank you for using Gundam Rolodex</w:t>
      </w:r>
      <w:r w:rsidR="004A2C39" w:rsidRPr="00C72006">
        <w:rPr>
          <w:rFonts w:ascii="Times New Roman" w:eastAsia="Times New Roman" w:hAnsi="Times New Roman"/>
          <w:sz w:val="24"/>
          <w:szCs w:val="24"/>
        </w:rPr>
        <w:t>”</w:t>
      </w:r>
      <w:r w:rsidRPr="00C72006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6026AC7E" w14:textId="419101A6" w:rsidR="00B91FAE" w:rsidRPr="00C72006" w:rsidRDefault="00B91FAE" w:rsidP="00B91FA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Inheritance (Base Class)</w:t>
      </w:r>
    </w:p>
    <w:p w14:paraId="166DA34E" w14:textId="7F27AF52" w:rsidR="00B91FAE" w:rsidRPr="00C72006" w:rsidRDefault="00B91FAE" w:rsidP="00B91FA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Class: Gundam</w:t>
      </w:r>
    </w:p>
    <w:p w14:paraId="662F5E0E" w14:textId="57E8831F" w:rsidR="00B91FAE" w:rsidRPr="00C72006" w:rsidRDefault="00B91FAE" w:rsidP="00B91FA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Name</w:t>
      </w:r>
    </w:p>
    <w:p w14:paraId="77F2ADEE" w14:textId="0F5031C6" w:rsidR="00B91FAE" w:rsidRPr="00C72006" w:rsidRDefault="00B91FAE" w:rsidP="00B91FA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Model Number</w:t>
      </w:r>
    </w:p>
    <w:p w14:paraId="4CABC69E" w14:textId="6F290A86" w:rsidR="00B91FAE" w:rsidRPr="00C72006" w:rsidRDefault="00B91FAE" w:rsidP="00B91FA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Pilot</w:t>
      </w:r>
    </w:p>
    <w:p w14:paraId="0343BD7A" w14:textId="77777777" w:rsidR="00B91FAE" w:rsidRPr="00C72006" w:rsidRDefault="00B91FAE" w:rsidP="00B91FA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7F0D07EF" w14:textId="708C0646" w:rsidR="00B91FAE" w:rsidRPr="00C72006" w:rsidRDefault="00B91FAE" w:rsidP="00B91FA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Inheritance (Derived Class)</w:t>
      </w:r>
    </w:p>
    <w:p w14:paraId="25B18D96" w14:textId="1EA25836" w:rsidR="00B91FAE" w:rsidRPr="00C72006" w:rsidRDefault="00B91FAE" w:rsidP="00B91FA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Class: Combat Gundam extends Gundam</w:t>
      </w:r>
    </w:p>
    <w:p w14:paraId="56C1E6CA" w14:textId="3D5C9AF0" w:rsidR="00B91FAE" w:rsidRPr="00C72006" w:rsidRDefault="00B91FAE" w:rsidP="00B91FA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Type</w:t>
      </w:r>
    </w:p>
    <w:p w14:paraId="29A192F6" w14:textId="1B09F9BE" w:rsidR="00B91FAE" w:rsidRPr="00C72006" w:rsidRDefault="00B91FAE" w:rsidP="00B91FA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Weapon</w:t>
      </w:r>
    </w:p>
    <w:p w14:paraId="78936BA3" w14:textId="77777777" w:rsidR="00B91FAE" w:rsidRPr="00C72006" w:rsidRDefault="00B91FAE" w:rsidP="00B91FA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1FE70AC1" w14:textId="27A847AF" w:rsidR="00B91FAE" w:rsidRPr="00C72006" w:rsidRDefault="00B91FAE" w:rsidP="00B91FA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Composition</w:t>
      </w:r>
      <w:r w:rsidR="00EC658B" w:rsidRPr="00C72006">
        <w:rPr>
          <w:rFonts w:ascii="Times New Roman" w:eastAsia="Times New Roman" w:hAnsi="Times New Roman"/>
          <w:sz w:val="24"/>
          <w:szCs w:val="24"/>
        </w:rPr>
        <w:t xml:space="preserve"> Class</w:t>
      </w:r>
    </w:p>
    <w:p w14:paraId="48D229E5" w14:textId="44E6F333" w:rsidR="00B91FAE" w:rsidRPr="00C72006" w:rsidRDefault="00B91FAE" w:rsidP="00B91FA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Class: Manufacturer</w:t>
      </w:r>
    </w:p>
    <w:p w14:paraId="6213CECE" w14:textId="11235DE5" w:rsidR="00B91FAE" w:rsidRPr="00C72006" w:rsidRDefault="00B91FAE" w:rsidP="00B91FA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Name</w:t>
      </w:r>
    </w:p>
    <w:p w14:paraId="6AC3F955" w14:textId="5B025241" w:rsidR="00B91FAE" w:rsidRPr="00C72006" w:rsidRDefault="00B91FAE" w:rsidP="00B91FA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72006">
        <w:rPr>
          <w:rFonts w:ascii="Times New Roman" w:eastAsia="Times New Roman" w:hAnsi="Times New Roman"/>
          <w:sz w:val="24"/>
          <w:szCs w:val="24"/>
        </w:rPr>
        <w:t>Origin</w:t>
      </w:r>
    </w:p>
    <w:p w14:paraId="6667490F" w14:textId="77777777" w:rsidR="00B91FAE" w:rsidRPr="00B91FAE" w:rsidRDefault="00B91FAE" w:rsidP="00B91FAE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273540"/>
          <w:sz w:val="24"/>
          <w:szCs w:val="24"/>
        </w:rPr>
      </w:pPr>
    </w:p>
    <w:p w14:paraId="30EA9BB1" w14:textId="51219CBA" w:rsidR="001A4D7E" w:rsidRDefault="00C72006" w:rsidP="00DE5D5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Screenshot</w:t>
      </w:r>
    </w:p>
    <w:p w14:paraId="6C071DA6" w14:textId="02677057" w:rsidR="00C72006" w:rsidRPr="00912777" w:rsidRDefault="00C72006" w:rsidP="00DE5D5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554D5973" wp14:editId="075689ED">
            <wp:extent cx="3603099" cy="5737243"/>
            <wp:effectExtent l="0" t="0" r="3810" b="3175"/>
            <wp:docPr id="173850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07083" name="Picture 17385070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956" cy="585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9417" w14:textId="77777777" w:rsidR="004E60F2" w:rsidRPr="006E3843" w:rsidRDefault="004E60F2" w:rsidP="004E60F2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E3843">
        <w:rPr>
          <w:rFonts w:ascii="Times New Roman" w:hAnsi="Times New Roman"/>
          <w:sz w:val="24"/>
          <w:szCs w:val="24"/>
        </w:rPr>
        <w:br w:type="page"/>
      </w:r>
      <w:r w:rsidRPr="006E3843">
        <w:rPr>
          <w:rFonts w:ascii="Times New Roman" w:hAnsi="Times New Roman"/>
          <w:b/>
          <w:bCs/>
          <w:sz w:val="24"/>
          <w:szCs w:val="24"/>
        </w:rPr>
        <w:lastRenderedPageBreak/>
        <w:t>References</w:t>
      </w:r>
    </w:p>
    <w:p w14:paraId="0E351871" w14:textId="77777777" w:rsidR="003D7F07" w:rsidRDefault="003D7F07"/>
    <w:sectPr w:rsidR="003D7F07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31D1C" w14:textId="77777777" w:rsidR="00EC4569" w:rsidRDefault="00EC4569">
      <w:pPr>
        <w:spacing w:after="0" w:line="240" w:lineRule="auto"/>
      </w:pPr>
      <w:r>
        <w:separator/>
      </w:r>
    </w:p>
  </w:endnote>
  <w:endnote w:type="continuationSeparator" w:id="0">
    <w:p w14:paraId="55339DBE" w14:textId="77777777" w:rsidR="00EC4569" w:rsidRDefault="00EC4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9474E" w14:textId="77777777" w:rsidR="00EC4569" w:rsidRDefault="00EC4569">
      <w:pPr>
        <w:spacing w:after="0" w:line="240" w:lineRule="auto"/>
      </w:pPr>
      <w:r>
        <w:separator/>
      </w:r>
    </w:p>
  </w:footnote>
  <w:footnote w:type="continuationSeparator" w:id="0">
    <w:p w14:paraId="5C146595" w14:textId="77777777" w:rsidR="00EC4569" w:rsidRDefault="00EC4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A405" w14:textId="77777777" w:rsidR="00352B7A" w:rsidRPr="00B02AF7" w:rsidRDefault="004E60F2">
    <w:pPr>
      <w:pStyle w:val="Header"/>
    </w:pPr>
    <w:r>
      <w:tab/>
    </w:r>
    <w:r>
      <w:tab/>
    </w:r>
    <w:r w:rsidRPr="00B575F4">
      <w:rPr>
        <w:rFonts w:ascii="Times New Roman" w:hAnsi="Times New Roman"/>
        <w:sz w:val="24"/>
        <w:szCs w:val="24"/>
      </w:rPr>
      <w:fldChar w:fldCharType="begin"/>
    </w:r>
    <w:r w:rsidRPr="00B575F4">
      <w:rPr>
        <w:rFonts w:ascii="Times New Roman" w:hAnsi="Times New Roman"/>
        <w:sz w:val="24"/>
        <w:szCs w:val="24"/>
      </w:rPr>
      <w:instrText xml:space="preserve"> PAGE   \* MERGEFORMAT </w:instrText>
    </w:r>
    <w:r w:rsidRPr="00B575F4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6</w:t>
    </w:r>
    <w:r w:rsidRPr="00B575F4">
      <w:rPr>
        <w:rFonts w:ascii="Times New Roman" w:hAnsi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A081C" w14:textId="77777777" w:rsidR="00352B7A" w:rsidRPr="007A04A7" w:rsidRDefault="004E60F2">
    <w:pPr>
      <w:pStyle w:val="Header"/>
      <w:rPr>
        <w:rFonts w:ascii="Times New Roman" w:hAnsi="Times New Roman"/>
        <w:sz w:val="24"/>
        <w:szCs w:val="24"/>
      </w:rPr>
    </w:pPr>
    <w:r w:rsidRPr="007A04A7">
      <w:rPr>
        <w:rFonts w:ascii="Times New Roman" w:hAnsi="Times New Roman"/>
        <w:sz w:val="24"/>
        <w:szCs w:val="24"/>
      </w:rPr>
      <w:tab/>
    </w:r>
    <w:r w:rsidRPr="007A04A7">
      <w:rPr>
        <w:rFonts w:ascii="Times New Roman" w:hAnsi="Times New Roman"/>
        <w:sz w:val="24"/>
        <w:szCs w:val="24"/>
      </w:rPr>
      <w:tab/>
    </w:r>
    <w:r w:rsidRPr="007A04A7">
      <w:rPr>
        <w:rFonts w:ascii="Times New Roman" w:hAnsi="Times New Roman"/>
        <w:sz w:val="24"/>
        <w:szCs w:val="24"/>
      </w:rPr>
      <w:fldChar w:fldCharType="begin"/>
    </w:r>
    <w:r w:rsidRPr="007A04A7">
      <w:rPr>
        <w:rFonts w:ascii="Times New Roman" w:hAnsi="Times New Roman"/>
        <w:sz w:val="24"/>
        <w:szCs w:val="24"/>
      </w:rPr>
      <w:instrText xml:space="preserve"> PAGE   \* MERGEFORMAT </w:instrText>
    </w:r>
    <w:r w:rsidRPr="007A04A7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1</w:t>
    </w:r>
    <w:r w:rsidRPr="007A04A7">
      <w:rPr>
        <w:rFonts w:ascii="Times New Roman" w:hAnsi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A1D"/>
    <w:multiLevelType w:val="hybridMultilevel"/>
    <w:tmpl w:val="4CC46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F496C"/>
    <w:multiLevelType w:val="hybridMultilevel"/>
    <w:tmpl w:val="ED545D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499E6B14"/>
    <w:multiLevelType w:val="hybridMultilevel"/>
    <w:tmpl w:val="4C0A7D90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7A37717E"/>
    <w:multiLevelType w:val="multilevel"/>
    <w:tmpl w:val="5CFA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186774">
    <w:abstractNumId w:val="1"/>
  </w:num>
  <w:num w:numId="2" w16cid:durableId="423502835">
    <w:abstractNumId w:val="2"/>
  </w:num>
  <w:num w:numId="3" w16cid:durableId="1977761941">
    <w:abstractNumId w:val="3"/>
  </w:num>
  <w:num w:numId="4" w16cid:durableId="109609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FF3"/>
    <w:rsid w:val="00067EEF"/>
    <w:rsid w:val="00072BBC"/>
    <w:rsid w:val="00085D0F"/>
    <w:rsid w:val="000B7C4B"/>
    <w:rsid w:val="000D4986"/>
    <w:rsid w:val="0011555E"/>
    <w:rsid w:val="00123C76"/>
    <w:rsid w:val="0015058E"/>
    <w:rsid w:val="001A4D7E"/>
    <w:rsid w:val="001B63F3"/>
    <w:rsid w:val="001C1B0A"/>
    <w:rsid w:val="00255BD5"/>
    <w:rsid w:val="002753B9"/>
    <w:rsid w:val="002B2260"/>
    <w:rsid w:val="002B62E9"/>
    <w:rsid w:val="003175B1"/>
    <w:rsid w:val="00347FF3"/>
    <w:rsid w:val="00352B7A"/>
    <w:rsid w:val="00361057"/>
    <w:rsid w:val="00365225"/>
    <w:rsid w:val="00387BCE"/>
    <w:rsid w:val="003D7F07"/>
    <w:rsid w:val="00460793"/>
    <w:rsid w:val="00477601"/>
    <w:rsid w:val="004807B2"/>
    <w:rsid w:val="00493075"/>
    <w:rsid w:val="004A2C39"/>
    <w:rsid w:val="004E60F2"/>
    <w:rsid w:val="00533621"/>
    <w:rsid w:val="00582280"/>
    <w:rsid w:val="0058624A"/>
    <w:rsid w:val="005E4AF7"/>
    <w:rsid w:val="00611089"/>
    <w:rsid w:val="006467B3"/>
    <w:rsid w:val="00654C2B"/>
    <w:rsid w:val="00720C37"/>
    <w:rsid w:val="00723142"/>
    <w:rsid w:val="00770293"/>
    <w:rsid w:val="007A4786"/>
    <w:rsid w:val="00813920"/>
    <w:rsid w:val="00843801"/>
    <w:rsid w:val="00881D3B"/>
    <w:rsid w:val="00905B48"/>
    <w:rsid w:val="00912777"/>
    <w:rsid w:val="00923E28"/>
    <w:rsid w:val="0094070F"/>
    <w:rsid w:val="009544D4"/>
    <w:rsid w:val="00970EDD"/>
    <w:rsid w:val="009D305F"/>
    <w:rsid w:val="00A10A36"/>
    <w:rsid w:val="00A51DBE"/>
    <w:rsid w:val="00A65C17"/>
    <w:rsid w:val="00AA1288"/>
    <w:rsid w:val="00B668A2"/>
    <w:rsid w:val="00B82716"/>
    <w:rsid w:val="00B91FAE"/>
    <w:rsid w:val="00BB4105"/>
    <w:rsid w:val="00C72006"/>
    <w:rsid w:val="00C775A4"/>
    <w:rsid w:val="00CA1F19"/>
    <w:rsid w:val="00CD31CC"/>
    <w:rsid w:val="00D34825"/>
    <w:rsid w:val="00D66C33"/>
    <w:rsid w:val="00D672EB"/>
    <w:rsid w:val="00D76637"/>
    <w:rsid w:val="00D93533"/>
    <w:rsid w:val="00DA6A7B"/>
    <w:rsid w:val="00DC0741"/>
    <w:rsid w:val="00DE5D5D"/>
    <w:rsid w:val="00E23218"/>
    <w:rsid w:val="00E351DC"/>
    <w:rsid w:val="00E5144A"/>
    <w:rsid w:val="00E51C42"/>
    <w:rsid w:val="00E647C7"/>
    <w:rsid w:val="00E711D1"/>
    <w:rsid w:val="00E93376"/>
    <w:rsid w:val="00E957AD"/>
    <w:rsid w:val="00EA4109"/>
    <w:rsid w:val="00EC3663"/>
    <w:rsid w:val="00EC4569"/>
    <w:rsid w:val="00EC60D7"/>
    <w:rsid w:val="00EC658B"/>
    <w:rsid w:val="00EE7CCA"/>
    <w:rsid w:val="00F0569C"/>
    <w:rsid w:val="00F82294"/>
    <w:rsid w:val="00F87486"/>
    <w:rsid w:val="00F92141"/>
    <w:rsid w:val="00FD6379"/>
    <w:rsid w:val="00FE26EB"/>
    <w:rsid w:val="39058212"/>
    <w:rsid w:val="765BA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89DEF"/>
  <w15:chartTrackingRefBased/>
  <w15:docId w15:val="{6E2EAE61-D90F-0945-8C65-A1598A26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F2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2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60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E60F2"/>
    <w:rPr>
      <w:rFonts w:ascii="Calibri" w:eastAsia="Calibri" w:hAnsi="Calibri" w:cs="Times New Roman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36522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51DB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881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1D3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ubreysoule/Library/Group%20Containers/UBF8T346G9.Office/User%20Content.localized/Templates.localized/SDC33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SDC330.dotx</Template>
  <TotalTime>83</TotalTime>
  <Pages>4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Aubrey Soule</dc:creator>
  <cp:keywords/>
  <dc:description/>
  <cp:lastModifiedBy>NV-Soule, Aubrey (Northern Virginia)</cp:lastModifiedBy>
  <cp:revision>3</cp:revision>
  <dcterms:created xsi:type="dcterms:W3CDTF">2026-04-07T14:18:00Z</dcterms:created>
  <dcterms:modified xsi:type="dcterms:W3CDTF">2026-04-07T17:30:00Z</dcterms:modified>
</cp:coreProperties>
</file>