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C4C5" w14:textId="77777777" w:rsidR="004E60F2" w:rsidRPr="00E974E8" w:rsidRDefault="004E60F2" w:rsidP="004E60F2">
      <w:pPr>
        <w:spacing w:line="480" w:lineRule="auto"/>
        <w:jc w:val="center"/>
        <w:rPr>
          <w:rFonts w:cs="Calibri"/>
        </w:rPr>
      </w:pPr>
    </w:p>
    <w:p w14:paraId="513EB0B4" w14:textId="77777777" w:rsidR="004E60F2" w:rsidRPr="00E974E8" w:rsidRDefault="004E60F2" w:rsidP="004E60F2">
      <w:pPr>
        <w:spacing w:line="480" w:lineRule="auto"/>
        <w:rPr>
          <w:rFonts w:cs="Calibri"/>
        </w:rPr>
      </w:pPr>
    </w:p>
    <w:p w14:paraId="6D0DBBE2" w14:textId="283DE727" w:rsidR="004E60F2" w:rsidRPr="00E974E8" w:rsidRDefault="00B955CA" w:rsidP="004E60F2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Gundam Class Design Document</w:t>
      </w:r>
    </w:p>
    <w:p w14:paraId="42EDCCC8" w14:textId="77777777" w:rsidR="004E60F2" w:rsidRDefault="004E60F2" w:rsidP="004E60F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7D5DBEA" w14:textId="77777777" w:rsidR="004E60F2" w:rsidRDefault="00365225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Aubrey D. Soule</w:t>
      </w:r>
    </w:p>
    <w:p w14:paraId="22626FE2" w14:textId="77777777" w:rsidR="004E60F2" w:rsidRDefault="00365225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IT, Software Development and Coding</w:t>
      </w:r>
      <w:r w:rsidR="004E60F2">
        <w:rPr>
          <w:rFonts w:ascii="Times New Roman" w:hAnsi="Times New Roman"/>
          <w:sz w:val="24"/>
          <w:szCs w:val="24"/>
        </w:rPr>
        <w:t>, ECPI University</w:t>
      </w:r>
    </w:p>
    <w:p w14:paraId="356AFCB5" w14:textId="77777777" w:rsidR="004E60F2" w:rsidRDefault="009D305F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SDC</w:t>
      </w:r>
      <w:r w:rsidR="00FD6379">
        <w:rPr>
          <w:rFonts w:ascii="Times New Roman" w:hAnsi="Times New Roman"/>
          <w:sz w:val="24"/>
          <w:szCs w:val="24"/>
        </w:rPr>
        <w:t>3</w:t>
      </w:r>
      <w:r w:rsidR="001A4D7E">
        <w:rPr>
          <w:rFonts w:ascii="Times New Roman" w:hAnsi="Times New Roman"/>
          <w:sz w:val="24"/>
          <w:szCs w:val="24"/>
        </w:rPr>
        <w:t>30</w:t>
      </w:r>
      <w:r w:rsidR="004E60F2">
        <w:rPr>
          <w:rFonts w:ascii="Times New Roman" w:hAnsi="Times New Roman"/>
          <w:sz w:val="24"/>
          <w:szCs w:val="24"/>
        </w:rPr>
        <w:t>:</w:t>
      </w:r>
      <w:r w:rsidR="00FD6379">
        <w:rPr>
          <w:rFonts w:ascii="Times New Roman" w:hAnsi="Times New Roman"/>
          <w:sz w:val="24"/>
          <w:szCs w:val="24"/>
        </w:rPr>
        <w:t xml:space="preserve"> Advanced</w:t>
      </w:r>
      <w:r w:rsidR="004E60F2">
        <w:rPr>
          <w:rFonts w:ascii="Times New Roman" w:hAnsi="Times New Roman"/>
          <w:sz w:val="24"/>
          <w:szCs w:val="24"/>
        </w:rPr>
        <w:t xml:space="preserve"> </w:t>
      </w:r>
      <w:r w:rsidR="001A4D7E">
        <w:rPr>
          <w:rFonts w:ascii="Times New Roman" w:hAnsi="Times New Roman"/>
          <w:sz w:val="24"/>
          <w:szCs w:val="24"/>
        </w:rPr>
        <w:t>Programming Using Java</w:t>
      </w:r>
    </w:p>
    <w:p w14:paraId="646D69CB" w14:textId="77777777" w:rsidR="004E60F2" w:rsidRDefault="00582280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="009D305F">
        <w:rPr>
          <w:rFonts w:ascii="Times New Roman" w:hAnsi="Times New Roman"/>
          <w:sz w:val="24"/>
          <w:szCs w:val="24"/>
        </w:rPr>
        <w:t xml:space="preserve">r. </w:t>
      </w:r>
      <w:r w:rsidR="001A4D7E">
        <w:rPr>
          <w:rFonts w:ascii="Times New Roman" w:hAnsi="Times New Roman"/>
          <w:sz w:val="24"/>
          <w:szCs w:val="24"/>
        </w:rPr>
        <w:t>Helio Castro</w:t>
      </w:r>
    </w:p>
    <w:p w14:paraId="548079DF" w14:textId="6CE9D0FB" w:rsidR="004E60F2" w:rsidRDefault="00FD6379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April </w:t>
      </w:r>
      <w:r w:rsidR="00B955CA">
        <w:rPr>
          <w:rFonts w:ascii="Times New Roman" w:hAnsi="Times New Roman"/>
          <w:sz w:val="24"/>
          <w:szCs w:val="24"/>
        </w:rPr>
        <w:t>19</w:t>
      </w:r>
      <w:r w:rsidR="009D305F">
        <w:rPr>
          <w:rFonts w:ascii="Times New Roman" w:hAnsi="Times New Roman"/>
          <w:sz w:val="24"/>
          <w:szCs w:val="24"/>
        </w:rPr>
        <w:t>, 2026</w:t>
      </w:r>
    </w:p>
    <w:p w14:paraId="5FD033C8" w14:textId="77777777" w:rsidR="004E60F2" w:rsidRDefault="004E60F2" w:rsidP="00365225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15F5C58" w14:textId="77777777" w:rsidR="004E60F2" w:rsidRDefault="004E60F2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37B5129" w14:textId="00225E5D" w:rsidR="00B955CA" w:rsidRPr="00B955CA" w:rsidRDefault="00B955CA" w:rsidP="00B9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B955CA">
        <w:rPr>
          <w:rFonts w:ascii="Times New Roman" w:eastAsia="Times New Roman" w:hAnsi="Times New Roman"/>
          <w:b/>
          <w:bCs/>
          <w:kern w:val="36"/>
          <w:sz w:val="48"/>
          <w:szCs w:val="48"/>
        </w:rPr>
        <w:t>Gundam Rolodex – Class Design Document</w:t>
      </w:r>
    </w:p>
    <w:p w14:paraId="3CE56E5B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t>What classes will you create?</w:t>
      </w:r>
    </w:p>
    <w:p w14:paraId="48C77871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>The application will include the following classes:</w:t>
      </w:r>
    </w:p>
    <w:p w14:paraId="276469A9" w14:textId="77777777" w:rsidR="00B955CA" w:rsidRPr="00B955CA" w:rsidRDefault="00B955CA" w:rsidP="00B9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App </w:t>
      </w:r>
    </w:p>
    <w:p w14:paraId="52362D5E" w14:textId="77777777" w:rsidR="00B955CA" w:rsidRPr="00B955CA" w:rsidRDefault="00B955CA" w:rsidP="00B9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Gundam </w:t>
      </w:r>
    </w:p>
    <w:p w14:paraId="0377591A" w14:textId="77777777" w:rsidR="00B955CA" w:rsidRPr="00B955CA" w:rsidRDefault="00B955CA" w:rsidP="00B9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955CA">
        <w:rPr>
          <w:rFonts w:ascii="Times New Roman" w:eastAsia="Times New Roman" w:hAnsi="Times New Roman"/>
          <w:sz w:val="24"/>
          <w:szCs w:val="24"/>
        </w:rPr>
        <w:t>CombatGundam</w:t>
      </w:r>
      <w:proofErr w:type="spellEnd"/>
      <w:r w:rsidRPr="00B955CA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14A1E7C8" w14:textId="77777777" w:rsidR="00B955CA" w:rsidRPr="00B955CA" w:rsidRDefault="00B955CA" w:rsidP="00B9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Manufacturer </w:t>
      </w:r>
    </w:p>
    <w:p w14:paraId="22459303" w14:textId="77777777" w:rsidR="00B955CA" w:rsidRPr="00B955CA" w:rsidRDefault="00B955CA" w:rsidP="00B9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(Optional) Displayable interface </w:t>
      </w:r>
    </w:p>
    <w:p w14:paraId="6225AC22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>These classes help organize the program and separate different responsibilities.</w:t>
      </w:r>
    </w:p>
    <w:p w14:paraId="5A499095" w14:textId="65492B95" w:rsidR="00B955CA" w:rsidRPr="00B955CA" w:rsidRDefault="00B955CA" w:rsidP="00B955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33C841C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t>Class name &amp; Purpose</w:t>
      </w:r>
    </w:p>
    <w:p w14:paraId="53A51A29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App</w:t>
      </w:r>
      <w:r w:rsidRPr="00B955CA">
        <w:rPr>
          <w:rFonts w:ascii="Times New Roman" w:eastAsia="Times New Roman" w:hAnsi="Times New Roman"/>
          <w:sz w:val="24"/>
          <w:szCs w:val="24"/>
        </w:rPr>
        <w:br/>
        <w:t>Main class that runs the program and handles user interaction (menu, input, output).</w:t>
      </w:r>
    </w:p>
    <w:p w14:paraId="7FE977A0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Gundam</w:t>
      </w:r>
      <w:r w:rsidRPr="00B955CA">
        <w:rPr>
          <w:rFonts w:ascii="Times New Roman" w:eastAsia="Times New Roman" w:hAnsi="Times New Roman"/>
          <w:sz w:val="24"/>
          <w:szCs w:val="24"/>
        </w:rPr>
        <w:br/>
        <w:t>Base class that stores general Gundam information such as name, model number, and pilot.</w:t>
      </w:r>
    </w:p>
    <w:p w14:paraId="3A9F2212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CombatGundam</w:t>
      </w:r>
      <w:proofErr w:type="spellEnd"/>
      <w:r w:rsidRPr="00B955CA">
        <w:rPr>
          <w:rFonts w:ascii="Times New Roman" w:eastAsia="Times New Roman" w:hAnsi="Times New Roman"/>
          <w:sz w:val="24"/>
          <w:szCs w:val="24"/>
        </w:rPr>
        <w:br/>
        <w:t>Derived class that adds combat-related details like type and weapon.</w:t>
      </w:r>
    </w:p>
    <w:p w14:paraId="05EAEA94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Manufacturer</w:t>
      </w:r>
      <w:r w:rsidRPr="00B955CA">
        <w:rPr>
          <w:rFonts w:ascii="Times New Roman" w:eastAsia="Times New Roman" w:hAnsi="Times New Roman"/>
          <w:sz w:val="24"/>
          <w:szCs w:val="24"/>
        </w:rPr>
        <w:br/>
        <w:t>Represents the company or organization that creates the Gundam.</w:t>
      </w:r>
    </w:p>
    <w:p w14:paraId="2035E1AC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Displayable (Interface)</w:t>
      </w:r>
      <w:r w:rsidRPr="00B955CA">
        <w:rPr>
          <w:rFonts w:ascii="Times New Roman" w:eastAsia="Times New Roman" w:hAnsi="Times New Roman"/>
          <w:sz w:val="24"/>
          <w:szCs w:val="24"/>
        </w:rPr>
        <w:br/>
        <w:t>Defines a method for displaying information in a consistent format.</w:t>
      </w:r>
    </w:p>
    <w:p w14:paraId="4E1F35E9" w14:textId="12D089F5" w:rsidR="00B955CA" w:rsidRPr="00B955CA" w:rsidRDefault="00B955CA" w:rsidP="00B955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E640EDA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t>Who’s teaching this class?</w:t>
      </w:r>
    </w:p>
    <w:p w14:paraId="7F9A878D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>The class structure is designed by the student based on concepts taught in the course lectures and examples provided by the instructor.</w:t>
      </w:r>
    </w:p>
    <w:p w14:paraId="664F1B90" w14:textId="6EFA4907" w:rsidR="00B955CA" w:rsidRPr="00B955CA" w:rsidRDefault="00B955CA" w:rsidP="00B955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3E16086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lastRenderedPageBreak/>
        <w:t>What logically demonstrates inheritance?</w:t>
      </w:r>
    </w:p>
    <w:p w14:paraId="784095CB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Inheritance is shown by </w:t>
      </w:r>
      <w:proofErr w:type="spellStart"/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CombatGundam</w:t>
      </w:r>
      <w:proofErr w:type="spellEnd"/>
      <w:r w:rsidRPr="00B955CA">
        <w:rPr>
          <w:rFonts w:ascii="Times New Roman" w:eastAsia="Times New Roman" w:hAnsi="Times New Roman"/>
          <w:b/>
          <w:bCs/>
          <w:sz w:val="24"/>
          <w:szCs w:val="24"/>
        </w:rPr>
        <w:t xml:space="preserve"> extending Gundam</w:t>
      </w:r>
      <w:r w:rsidRPr="00B955CA">
        <w:rPr>
          <w:rFonts w:ascii="Times New Roman" w:eastAsia="Times New Roman" w:hAnsi="Times New Roman"/>
          <w:sz w:val="24"/>
          <w:szCs w:val="24"/>
        </w:rPr>
        <w:t>, meaning it inherits the base properties and adds more features.</w:t>
      </w:r>
    </w:p>
    <w:p w14:paraId="60BF97E3" w14:textId="181B6B91" w:rsidR="00B955CA" w:rsidRPr="00B955CA" w:rsidRDefault="00B955CA" w:rsidP="00B955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132C525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t>What’s the base class?</w:t>
      </w:r>
    </w:p>
    <w:p w14:paraId="03C1E294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The base class is </w:t>
      </w:r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Gundam</w:t>
      </w:r>
      <w:r w:rsidRPr="00B955CA">
        <w:rPr>
          <w:rFonts w:ascii="Times New Roman" w:eastAsia="Times New Roman" w:hAnsi="Times New Roman"/>
          <w:sz w:val="24"/>
          <w:szCs w:val="24"/>
        </w:rPr>
        <w:t>.</w:t>
      </w:r>
    </w:p>
    <w:p w14:paraId="401DFBD7" w14:textId="3C2FFD76" w:rsidR="00B955CA" w:rsidRPr="00B955CA" w:rsidRDefault="00B955CA" w:rsidP="00B955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9534A29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t>What functionality is shared among the derived classes?</w:t>
      </w:r>
    </w:p>
    <w:p w14:paraId="6B50E5AD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All </w:t>
      </w:r>
      <w:proofErr w:type="spellStart"/>
      <w:r w:rsidRPr="00B955CA">
        <w:rPr>
          <w:rFonts w:ascii="Times New Roman" w:eastAsia="Times New Roman" w:hAnsi="Times New Roman"/>
          <w:sz w:val="24"/>
          <w:szCs w:val="24"/>
        </w:rPr>
        <w:t>Gundams</w:t>
      </w:r>
      <w:proofErr w:type="spellEnd"/>
      <w:r w:rsidRPr="00B955CA">
        <w:rPr>
          <w:rFonts w:ascii="Times New Roman" w:eastAsia="Times New Roman" w:hAnsi="Times New Roman"/>
          <w:sz w:val="24"/>
          <w:szCs w:val="24"/>
        </w:rPr>
        <w:t xml:space="preserve"> share:</w:t>
      </w:r>
    </w:p>
    <w:p w14:paraId="19881570" w14:textId="77777777" w:rsidR="00B955CA" w:rsidRPr="00B955CA" w:rsidRDefault="00B955CA" w:rsidP="00B955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Name </w:t>
      </w:r>
    </w:p>
    <w:p w14:paraId="14AB1945" w14:textId="77777777" w:rsidR="00B955CA" w:rsidRPr="00B955CA" w:rsidRDefault="00B955CA" w:rsidP="00B955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Model Number </w:t>
      </w:r>
    </w:p>
    <w:p w14:paraId="02F52CA9" w14:textId="77777777" w:rsidR="00B955CA" w:rsidRPr="00B955CA" w:rsidRDefault="00B955CA" w:rsidP="00B955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Pilot </w:t>
      </w:r>
    </w:p>
    <w:p w14:paraId="12BEF28A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>This common data is stored in the base class.</w:t>
      </w:r>
    </w:p>
    <w:p w14:paraId="426B52E1" w14:textId="63E6AE9D" w:rsidR="00B955CA" w:rsidRPr="00B955CA" w:rsidRDefault="00B955CA" w:rsidP="00B955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A575BCE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t>What derived classes do you need?</w:t>
      </w:r>
    </w:p>
    <w:p w14:paraId="7469AE0C" w14:textId="77777777" w:rsidR="00B955CA" w:rsidRPr="00B955CA" w:rsidRDefault="00B955CA" w:rsidP="00B955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955CA">
        <w:rPr>
          <w:rFonts w:ascii="Times New Roman" w:eastAsia="Times New Roman" w:hAnsi="Times New Roman"/>
          <w:sz w:val="24"/>
          <w:szCs w:val="24"/>
        </w:rPr>
        <w:t>CombatGundam</w:t>
      </w:r>
      <w:proofErr w:type="spellEnd"/>
      <w:r w:rsidRPr="00B955CA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1546F5C0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>(Additional types could be added later if needed.)</w:t>
      </w:r>
    </w:p>
    <w:p w14:paraId="5E4E9619" w14:textId="627CAC31" w:rsidR="00B955CA" w:rsidRPr="00B955CA" w:rsidRDefault="00B955CA" w:rsidP="00B955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7E124A3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t>What unique characteristics do the derived classes provide?</w:t>
      </w:r>
    </w:p>
    <w:p w14:paraId="634735BD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955CA">
        <w:rPr>
          <w:rFonts w:ascii="Times New Roman" w:eastAsia="Times New Roman" w:hAnsi="Times New Roman"/>
          <w:sz w:val="24"/>
          <w:szCs w:val="24"/>
        </w:rPr>
        <w:t>CombatGundam</w:t>
      </w:r>
      <w:proofErr w:type="spellEnd"/>
      <w:r w:rsidRPr="00B955CA">
        <w:rPr>
          <w:rFonts w:ascii="Times New Roman" w:eastAsia="Times New Roman" w:hAnsi="Times New Roman"/>
          <w:sz w:val="24"/>
          <w:szCs w:val="24"/>
        </w:rPr>
        <w:t xml:space="preserve"> includes:</w:t>
      </w:r>
    </w:p>
    <w:p w14:paraId="3DE57A2A" w14:textId="77777777" w:rsidR="00B955CA" w:rsidRPr="00B955CA" w:rsidRDefault="00B955CA" w:rsidP="00B955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Type (Assault, Sniper, etc.) </w:t>
      </w:r>
    </w:p>
    <w:p w14:paraId="278C6351" w14:textId="77777777" w:rsidR="00B955CA" w:rsidRPr="00B955CA" w:rsidRDefault="00B955CA" w:rsidP="00B955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Weapon </w:t>
      </w:r>
    </w:p>
    <w:p w14:paraId="4FCAEDE5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>These are not part of the base class.</w:t>
      </w:r>
    </w:p>
    <w:p w14:paraId="3715515E" w14:textId="6A2E05C0" w:rsidR="00B955CA" w:rsidRPr="00B955CA" w:rsidRDefault="00B955CA" w:rsidP="00B955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7DF618F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lastRenderedPageBreak/>
        <w:t>Who’s receiving the inheritance and how much are we talking about?</w:t>
      </w:r>
    </w:p>
    <w:p w14:paraId="5FAE7FB1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955CA">
        <w:rPr>
          <w:rFonts w:ascii="Times New Roman" w:eastAsia="Times New Roman" w:hAnsi="Times New Roman"/>
          <w:sz w:val="24"/>
          <w:szCs w:val="24"/>
        </w:rPr>
        <w:t>CombatGundam</w:t>
      </w:r>
      <w:proofErr w:type="spellEnd"/>
      <w:r w:rsidRPr="00B955CA">
        <w:rPr>
          <w:rFonts w:ascii="Times New Roman" w:eastAsia="Times New Roman" w:hAnsi="Times New Roman"/>
          <w:sz w:val="24"/>
          <w:szCs w:val="24"/>
        </w:rPr>
        <w:t xml:space="preserve"> receives all properties and methods from Gundam, including name, model number, pilot, and the </w:t>
      </w:r>
      <w:proofErr w:type="spellStart"/>
      <w:r w:rsidRPr="00B955CA">
        <w:rPr>
          <w:rFonts w:ascii="Times New Roman" w:eastAsia="Times New Roman" w:hAnsi="Times New Roman"/>
          <w:sz w:val="24"/>
          <w:szCs w:val="24"/>
        </w:rPr>
        <w:t>toString</w:t>
      </w:r>
      <w:proofErr w:type="spellEnd"/>
      <w:r w:rsidRPr="00B955CA">
        <w:rPr>
          <w:rFonts w:ascii="Times New Roman" w:eastAsia="Times New Roman" w:hAnsi="Times New Roman"/>
          <w:sz w:val="24"/>
          <w:szCs w:val="24"/>
        </w:rPr>
        <w:t xml:space="preserve"> method, and then extends it with additional fields.</w:t>
      </w:r>
    </w:p>
    <w:p w14:paraId="446593D9" w14:textId="1CE0F59E" w:rsidR="00B955CA" w:rsidRPr="00B955CA" w:rsidRDefault="00B955CA" w:rsidP="00B955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7E5D0EA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t>What logically demonstrates composition?</w:t>
      </w:r>
    </w:p>
    <w:p w14:paraId="168C55C3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Composition is demonstrated by a </w:t>
      </w:r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Gundam having a Manufacturer</w:t>
      </w:r>
      <w:r w:rsidRPr="00B955CA">
        <w:rPr>
          <w:rFonts w:ascii="Times New Roman" w:eastAsia="Times New Roman" w:hAnsi="Times New Roman"/>
          <w:sz w:val="24"/>
          <w:szCs w:val="24"/>
        </w:rPr>
        <w:t>.</w:t>
      </w:r>
    </w:p>
    <w:p w14:paraId="20C2C886" w14:textId="4D01B949" w:rsidR="00B955CA" w:rsidRPr="00B955CA" w:rsidRDefault="00B955CA" w:rsidP="00B955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B93765F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t>What needs to be used together?</w:t>
      </w:r>
    </w:p>
    <w:p w14:paraId="13311579" w14:textId="77777777" w:rsidR="00B955CA" w:rsidRPr="00B955CA" w:rsidRDefault="00B955CA" w:rsidP="00B955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Gundam and Manufacturer </w:t>
      </w:r>
    </w:p>
    <w:p w14:paraId="5D117947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>Every Gundam is associated with a manufacturer, so they are naturally used together.</w:t>
      </w:r>
    </w:p>
    <w:p w14:paraId="02668D16" w14:textId="27D5B807" w:rsidR="00B955CA" w:rsidRPr="00B955CA" w:rsidRDefault="00B955CA" w:rsidP="00B955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33F34DF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t>Is there an opportunity to use polymorphism?</w:t>
      </w:r>
    </w:p>
    <w:p w14:paraId="1ADC2B7A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Yes, polymorphism can be used when displaying Gundam objects using a common method like </w:t>
      </w:r>
      <w:proofErr w:type="spellStart"/>
      <w:proofErr w:type="gramStart"/>
      <w:r w:rsidRPr="00B955CA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B955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55CA">
        <w:rPr>
          <w:rFonts w:ascii="Courier New" w:eastAsia="Times New Roman" w:hAnsi="Courier New" w:cs="Courier New"/>
          <w:sz w:val="20"/>
          <w:szCs w:val="20"/>
        </w:rPr>
        <w:t>)</w:t>
      </w:r>
      <w:r w:rsidRPr="00B955CA">
        <w:rPr>
          <w:rFonts w:ascii="Times New Roman" w:eastAsia="Times New Roman" w:hAnsi="Times New Roman"/>
          <w:sz w:val="24"/>
          <w:szCs w:val="24"/>
        </w:rPr>
        <w:t xml:space="preserve"> or a shared interface method.</w:t>
      </w:r>
    </w:p>
    <w:p w14:paraId="0B7CB759" w14:textId="1C4F7D7A" w:rsidR="00B955CA" w:rsidRPr="00B955CA" w:rsidRDefault="00B955CA" w:rsidP="00B955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A928482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t>What can be abstracted into an interface?</w:t>
      </w:r>
    </w:p>
    <w:p w14:paraId="7742FED6" w14:textId="47736E32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A </w:t>
      </w:r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Displayable interface</w:t>
      </w:r>
      <w:r w:rsidRPr="00B955CA">
        <w:rPr>
          <w:rFonts w:ascii="Times New Roman" w:eastAsia="Times New Roman" w:hAnsi="Times New Roman"/>
          <w:sz w:val="24"/>
          <w:szCs w:val="24"/>
        </w:rPr>
        <w:t xml:space="preserve"> can be created.</w:t>
      </w:r>
    </w:p>
    <w:p w14:paraId="60374AE8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t>What functionality will the interface define?</w:t>
      </w:r>
    </w:p>
    <w:p w14:paraId="4441872A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>A method like:</w:t>
      </w:r>
    </w:p>
    <w:p w14:paraId="20EB2AC7" w14:textId="77777777" w:rsidR="00B955CA" w:rsidRPr="00B955CA" w:rsidRDefault="00B955CA" w:rsidP="00B955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proofErr w:type="gramStart"/>
      <w:r w:rsidRPr="00B955CA">
        <w:rPr>
          <w:rFonts w:ascii="Courier New" w:eastAsia="Times New Roman" w:hAnsi="Courier New" w:cs="Courier New"/>
          <w:sz w:val="20"/>
          <w:szCs w:val="20"/>
        </w:rPr>
        <w:t>displayInfo</w:t>
      </w:r>
      <w:proofErr w:type="spellEnd"/>
      <w:r w:rsidRPr="00B955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55CA">
        <w:rPr>
          <w:rFonts w:ascii="Courier New" w:eastAsia="Times New Roman" w:hAnsi="Courier New" w:cs="Courier New"/>
          <w:sz w:val="20"/>
          <w:szCs w:val="20"/>
        </w:rPr>
        <w:t>)</w:t>
      </w:r>
      <w:r w:rsidRPr="00B955CA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78D4E9EF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>This ensures all classes display information in a consistent way.</w:t>
      </w:r>
    </w:p>
    <w:p w14:paraId="1B1F6745" w14:textId="47C9F533" w:rsidR="00B955CA" w:rsidRPr="00B955CA" w:rsidRDefault="00B955CA" w:rsidP="00B955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EC975D8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lastRenderedPageBreak/>
        <w:t>Why does it make sense for this to be an interface?</w:t>
      </w:r>
    </w:p>
    <w:p w14:paraId="31BAA6A7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>Because multiple classes may need to display their data differently but still follow the same structure.</w:t>
      </w:r>
    </w:p>
    <w:p w14:paraId="60981D92" w14:textId="72A1E48D" w:rsidR="00B955CA" w:rsidRPr="00B955CA" w:rsidRDefault="00B955CA" w:rsidP="00B955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6B36020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t>What functionality will each class/interface provide?</w:t>
      </w:r>
    </w:p>
    <w:p w14:paraId="6A7B8FA7" w14:textId="77777777" w:rsidR="00B955CA" w:rsidRPr="00B955CA" w:rsidRDefault="00B955CA" w:rsidP="00B955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App</w:t>
      </w:r>
      <w:r w:rsidRPr="00B955CA">
        <w:rPr>
          <w:rFonts w:ascii="Times New Roman" w:eastAsia="Times New Roman" w:hAnsi="Times New Roman"/>
          <w:sz w:val="24"/>
          <w:szCs w:val="24"/>
        </w:rPr>
        <w:t xml:space="preserve"> → Controls program flow and user interaction </w:t>
      </w:r>
    </w:p>
    <w:p w14:paraId="2142E651" w14:textId="77777777" w:rsidR="00B955CA" w:rsidRPr="00B955CA" w:rsidRDefault="00B955CA" w:rsidP="00B955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Gundam</w:t>
      </w:r>
      <w:r w:rsidRPr="00B955CA">
        <w:rPr>
          <w:rFonts w:ascii="Times New Roman" w:eastAsia="Times New Roman" w:hAnsi="Times New Roman"/>
          <w:sz w:val="24"/>
          <w:szCs w:val="24"/>
        </w:rPr>
        <w:t xml:space="preserve"> → Stores basic Gundam data </w:t>
      </w:r>
    </w:p>
    <w:p w14:paraId="1E8A7371" w14:textId="77777777" w:rsidR="00B955CA" w:rsidRPr="00B955CA" w:rsidRDefault="00B955CA" w:rsidP="00B955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CombatGundam</w:t>
      </w:r>
      <w:proofErr w:type="spellEnd"/>
      <w:r w:rsidRPr="00B955CA">
        <w:rPr>
          <w:rFonts w:ascii="Times New Roman" w:eastAsia="Times New Roman" w:hAnsi="Times New Roman"/>
          <w:sz w:val="24"/>
          <w:szCs w:val="24"/>
        </w:rPr>
        <w:t xml:space="preserve"> → Adds combat-specific features </w:t>
      </w:r>
    </w:p>
    <w:p w14:paraId="407B6A80" w14:textId="77777777" w:rsidR="00B955CA" w:rsidRPr="00B955CA" w:rsidRDefault="00B955CA" w:rsidP="00B955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Manufacturer</w:t>
      </w:r>
      <w:r w:rsidRPr="00B955CA">
        <w:rPr>
          <w:rFonts w:ascii="Times New Roman" w:eastAsia="Times New Roman" w:hAnsi="Times New Roman"/>
          <w:sz w:val="24"/>
          <w:szCs w:val="24"/>
        </w:rPr>
        <w:t xml:space="preserve"> → Stores manufacturer details </w:t>
      </w:r>
    </w:p>
    <w:p w14:paraId="59B19008" w14:textId="77777777" w:rsidR="00B955CA" w:rsidRPr="00B955CA" w:rsidRDefault="00B955CA" w:rsidP="00B955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Displayable</w:t>
      </w:r>
      <w:r w:rsidRPr="00B955CA">
        <w:rPr>
          <w:rFonts w:ascii="Times New Roman" w:eastAsia="Times New Roman" w:hAnsi="Times New Roman"/>
          <w:sz w:val="24"/>
          <w:szCs w:val="24"/>
        </w:rPr>
        <w:t xml:space="preserve"> → Ensures consistent display behavior </w:t>
      </w:r>
    </w:p>
    <w:p w14:paraId="0BEF7374" w14:textId="53EF3728" w:rsidR="00B955CA" w:rsidRPr="00B955CA" w:rsidRDefault="00B955CA" w:rsidP="00B955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C2CD5DF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t>Where is polymorphism demonstrated?</w:t>
      </w:r>
    </w:p>
    <w:p w14:paraId="5F15B6B5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Polymorphism is demonstrated when different objects (like Gundam and </w:t>
      </w:r>
      <w:proofErr w:type="spellStart"/>
      <w:r w:rsidRPr="00B955CA">
        <w:rPr>
          <w:rFonts w:ascii="Times New Roman" w:eastAsia="Times New Roman" w:hAnsi="Times New Roman"/>
          <w:sz w:val="24"/>
          <w:szCs w:val="24"/>
        </w:rPr>
        <w:t>CombatGundam</w:t>
      </w:r>
      <w:proofErr w:type="spellEnd"/>
      <w:r w:rsidRPr="00B955CA">
        <w:rPr>
          <w:rFonts w:ascii="Times New Roman" w:eastAsia="Times New Roman" w:hAnsi="Times New Roman"/>
          <w:sz w:val="24"/>
          <w:szCs w:val="24"/>
        </w:rPr>
        <w:t>) are treated the same way but display their data differently using overridden methods.</w:t>
      </w:r>
    </w:p>
    <w:p w14:paraId="5F0F30C4" w14:textId="6C261B4C" w:rsidR="00B955CA" w:rsidRPr="00B955CA" w:rsidRDefault="00B955CA" w:rsidP="00B955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4CEC86F" w14:textId="77777777" w:rsidR="00B955CA" w:rsidRPr="00B955CA" w:rsidRDefault="00B955CA" w:rsidP="00B9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955CA">
        <w:rPr>
          <w:rFonts w:ascii="Times New Roman" w:eastAsia="Times New Roman" w:hAnsi="Times New Roman"/>
          <w:b/>
          <w:bCs/>
          <w:sz w:val="36"/>
          <w:szCs w:val="36"/>
        </w:rPr>
        <w:t>How do all the classes fit together?</w:t>
      </w:r>
    </w:p>
    <w:p w14:paraId="6BEC467A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>All classes work together to form a modular system:</w:t>
      </w:r>
    </w:p>
    <w:p w14:paraId="6258B5B2" w14:textId="77777777" w:rsidR="00B955CA" w:rsidRPr="00B955CA" w:rsidRDefault="00B955CA" w:rsidP="00B955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The </w:t>
      </w:r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App</w:t>
      </w:r>
      <w:r w:rsidRPr="00B955CA">
        <w:rPr>
          <w:rFonts w:ascii="Times New Roman" w:eastAsia="Times New Roman" w:hAnsi="Times New Roman"/>
          <w:sz w:val="24"/>
          <w:szCs w:val="24"/>
        </w:rPr>
        <w:t xml:space="preserve"> class controls everything </w:t>
      </w:r>
    </w:p>
    <w:p w14:paraId="003F65C7" w14:textId="77777777" w:rsidR="00B955CA" w:rsidRPr="00B955CA" w:rsidRDefault="00B955CA" w:rsidP="00B955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Gundam</w:t>
      </w:r>
      <w:r w:rsidRPr="00B955CA">
        <w:rPr>
          <w:rFonts w:ascii="Times New Roman" w:eastAsia="Times New Roman" w:hAnsi="Times New Roman"/>
          <w:sz w:val="24"/>
          <w:szCs w:val="24"/>
        </w:rPr>
        <w:t xml:space="preserve"> and </w:t>
      </w:r>
      <w:proofErr w:type="spellStart"/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CombatGundam</w:t>
      </w:r>
      <w:proofErr w:type="spellEnd"/>
      <w:r w:rsidRPr="00B955CA">
        <w:rPr>
          <w:rFonts w:ascii="Times New Roman" w:eastAsia="Times New Roman" w:hAnsi="Times New Roman"/>
          <w:sz w:val="24"/>
          <w:szCs w:val="24"/>
        </w:rPr>
        <w:t xml:space="preserve"> store and organize data </w:t>
      </w:r>
    </w:p>
    <w:p w14:paraId="1B303D4A" w14:textId="77777777" w:rsidR="00B955CA" w:rsidRPr="00B955CA" w:rsidRDefault="00B955CA" w:rsidP="00B955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Manufacturer</w:t>
      </w:r>
      <w:r w:rsidRPr="00B955CA">
        <w:rPr>
          <w:rFonts w:ascii="Times New Roman" w:eastAsia="Times New Roman" w:hAnsi="Times New Roman"/>
          <w:sz w:val="24"/>
          <w:szCs w:val="24"/>
        </w:rPr>
        <w:t xml:space="preserve"> adds additional detail through composition </w:t>
      </w:r>
    </w:p>
    <w:p w14:paraId="24AC09FE" w14:textId="77777777" w:rsidR="00B955CA" w:rsidRPr="00B955CA" w:rsidRDefault="00B955CA" w:rsidP="00B955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 xml:space="preserve">The optional </w:t>
      </w:r>
      <w:r w:rsidRPr="00B955CA">
        <w:rPr>
          <w:rFonts w:ascii="Times New Roman" w:eastAsia="Times New Roman" w:hAnsi="Times New Roman"/>
          <w:b/>
          <w:bCs/>
          <w:sz w:val="24"/>
          <w:szCs w:val="24"/>
        </w:rPr>
        <w:t>interface</w:t>
      </w:r>
      <w:r w:rsidRPr="00B955CA">
        <w:rPr>
          <w:rFonts w:ascii="Times New Roman" w:eastAsia="Times New Roman" w:hAnsi="Times New Roman"/>
          <w:sz w:val="24"/>
          <w:szCs w:val="24"/>
        </w:rPr>
        <w:t xml:space="preserve"> ensures consistency </w:t>
      </w:r>
    </w:p>
    <w:p w14:paraId="7708096C" w14:textId="77777777" w:rsidR="00B955CA" w:rsidRPr="00B955CA" w:rsidRDefault="00B955CA" w:rsidP="00B955C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955CA">
        <w:rPr>
          <w:rFonts w:ascii="Times New Roman" w:eastAsia="Times New Roman" w:hAnsi="Times New Roman"/>
          <w:sz w:val="24"/>
          <w:szCs w:val="24"/>
        </w:rPr>
        <w:t>This structure makes the program organized, reusable, and easy to expand.</w:t>
      </w:r>
    </w:p>
    <w:p w14:paraId="526669E5" w14:textId="04C41ABD" w:rsidR="001A4D7E" w:rsidRDefault="001A4D7E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6CE9C441" w14:textId="77777777" w:rsidR="00731464" w:rsidRDefault="00731464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23A55FC0" w14:textId="77777777" w:rsidR="00731464" w:rsidRDefault="00731464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17A69CC5" w14:textId="77777777" w:rsidR="00731464" w:rsidRDefault="00731464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352B04EB" w14:textId="4E68806A" w:rsidR="00731464" w:rsidRPr="00912777" w:rsidRDefault="00731464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A134292" wp14:editId="026A6288">
            <wp:extent cx="5232064" cy="8331057"/>
            <wp:effectExtent l="0" t="0" r="635" b="635"/>
            <wp:docPr id="173850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07083" name="Picture 17385070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53" cy="85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4C6F" w14:textId="77777777" w:rsidR="004E60F2" w:rsidRPr="006E3843" w:rsidRDefault="004E60F2" w:rsidP="004E60F2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E3843">
        <w:rPr>
          <w:rFonts w:ascii="Times New Roman" w:hAnsi="Times New Roman"/>
          <w:sz w:val="24"/>
          <w:szCs w:val="24"/>
        </w:rPr>
        <w:lastRenderedPageBreak/>
        <w:br w:type="page"/>
      </w:r>
      <w:r w:rsidRPr="006E3843">
        <w:rPr>
          <w:rFonts w:ascii="Times New Roman" w:hAnsi="Times New Roman"/>
          <w:b/>
          <w:bCs/>
          <w:sz w:val="24"/>
          <w:szCs w:val="24"/>
        </w:rPr>
        <w:lastRenderedPageBreak/>
        <w:t>References</w:t>
      </w:r>
    </w:p>
    <w:p w14:paraId="1FF61ACA" w14:textId="77777777" w:rsidR="003D7F07" w:rsidRDefault="003D7F07"/>
    <w:sectPr w:rsidR="003D7F07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2F9D7" w14:textId="77777777" w:rsidR="008F3B9F" w:rsidRDefault="008F3B9F">
      <w:pPr>
        <w:spacing w:after="0" w:line="240" w:lineRule="auto"/>
      </w:pPr>
      <w:r>
        <w:separator/>
      </w:r>
    </w:p>
  </w:endnote>
  <w:endnote w:type="continuationSeparator" w:id="0">
    <w:p w14:paraId="1E124321" w14:textId="77777777" w:rsidR="008F3B9F" w:rsidRDefault="008F3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B543E" w14:textId="77777777" w:rsidR="008F3B9F" w:rsidRDefault="008F3B9F">
      <w:pPr>
        <w:spacing w:after="0" w:line="240" w:lineRule="auto"/>
      </w:pPr>
      <w:r>
        <w:separator/>
      </w:r>
    </w:p>
  </w:footnote>
  <w:footnote w:type="continuationSeparator" w:id="0">
    <w:p w14:paraId="615D8E42" w14:textId="77777777" w:rsidR="008F3B9F" w:rsidRDefault="008F3B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DFD18" w14:textId="77777777" w:rsidR="00352B7A" w:rsidRPr="00B02AF7" w:rsidRDefault="004E60F2">
    <w:pPr>
      <w:pStyle w:val="Header"/>
    </w:pPr>
    <w:r>
      <w:tab/>
    </w:r>
    <w:r>
      <w:tab/>
    </w:r>
    <w:r w:rsidRPr="00B575F4">
      <w:rPr>
        <w:rFonts w:ascii="Times New Roman" w:hAnsi="Times New Roman"/>
        <w:sz w:val="24"/>
        <w:szCs w:val="24"/>
      </w:rPr>
      <w:fldChar w:fldCharType="begin"/>
    </w:r>
    <w:r w:rsidRPr="00B575F4">
      <w:rPr>
        <w:rFonts w:ascii="Times New Roman" w:hAnsi="Times New Roman"/>
        <w:sz w:val="24"/>
        <w:szCs w:val="24"/>
      </w:rPr>
      <w:instrText xml:space="preserve"> PAGE   \* MERGEFORMAT </w:instrText>
    </w:r>
    <w:r w:rsidRPr="00B575F4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6</w:t>
    </w:r>
    <w:r w:rsidRPr="00B575F4">
      <w:rPr>
        <w:rFonts w:ascii="Times New Roman" w:hAnsi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3E4EC" w14:textId="77777777" w:rsidR="00352B7A" w:rsidRPr="007A04A7" w:rsidRDefault="004E60F2">
    <w:pPr>
      <w:pStyle w:val="Header"/>
      <w:rPr>
        <w:rFonts w:ascii="Times New Roman" w:hAnsi="Times New Roman"/>
        <w:sz w:val="24"/>
        <w:szCs w:val="24"/>
      </w:rPr>
    </w:pPr>
    <w:r w:rsidRPr="007A04A7">
      <w:rPr>
        <w:rFonts w:ascii="Times New Roman" w:hAnsi="Times New Roman"/>
        <w:sz w:val="24"/>
        <w:szCs w:val="24"/>
      </w:rPr>
      <w:tab/>
    </w:r>
    <w:r w:rsidRPr="007A04A7">
      <w:rPr>
        <w:rFonts w:ascii="Times New Roman" w:hAnsi="Times New Roman"/>
        <w:sz w:val="24"/>
        <w:szCs w:val="24"/>
      </w:rPr>
      <w:tab/>
    </w:r>
    <w:r w:rsidRPr="007A04A7">
      <w:rPr>
        <w:rFonts w:ascii="Times New Roman" w:hAnsi="Times New Roman"/>
        <w:sz w:val="24"/>
        <w:szCs w:val="24"/>
      </w:rPr>
      <w:fldChar w:fldCharType="begin"/>
    </w:r>
    <w:r w:rsidRPr="007A04A7">
      <w:rPr>
        <w:rFonts w:ascii="Times New Roman" w:hAnsi="Times New Roman"/>
        <w:sz w:val="24"/>
        <w:szCs w:val="24"/>
      </w:rPr>
      <w:instrText xml:space="preserve"> PAGE   \* MERGEFORMAT </w:instrText>
    </w:r>
    <w:r w:rsidRPr="007A04A7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1</w:t>
    </w:r>
    <w:r w:rsidRPr="007A04A7">
      <w:rPr>
        <w:rFonts w:ascii="Times New Roman" w:hAnsi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70C1A"/>
    <w:multiLevelType w:val="multilevel"/>
    <w:tmpl w:val="090C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C729C"/>
    <w:multiLevelType w:val="multilevel"/>
    <w:tmpl w:val="2634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57BB0"/>
    <w:multiLevelType w:val="multilevel"/>
    <w:tmpl w:val="B89E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47736"/>
    <w:multiLevelType w:val="multilevel"/>
    <w:tmpl w:val="6912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F496C"/>
    <w:multiLevelType w:val="hybridMultilevel"/>
    <w:tmpl w:val="ED545D6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42630078"/>
    <w:multiLevelType w:val="multilevel"/>
    <w:tmpl w:val="6E20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E6B14"/>
    <w:multiLevelType w:val="hybridMultilevel"/>
    <w:tmpl w:val="4C0A7D90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515166B7"/>
    <w:multiLevelType w:val="multilevel"/>
    <w:tmpl w:val="ABF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A24EE"/>
    <w:multiLevelType w:val="multilevel"/>
    <w:tmpl w:val="D018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F3491"/>
    <w:multiLevelType w:val="multilevel"/>
    <w:tmpl w:val="BC4A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186774">
    <w:abstractNumId w:val="4"/>
  </w:num>
  <w:num w:numId="2" w16cid:durableId="423502835">
    <w:abstractNumId w:val="6"/>
  </w:num>
  <w:num w:numId="3" w16cid:durableId="1121922456">
    <w:abstractNumId w:val="5"/>
  </w:num>
  <w:num w:numId="4" w16cid:durableId="1617757097">
    <w:abstractNumId w:val="7"/>
  </w:num>
  <w:num w:numId="5" w16cid:durableId="1622569435">
    <w:abstractNumId w:val="0"/>
  </w:num>
  <w:num w:numId="6" w16cid:durableId="629552937">
    <w:abstractNumId w:val="2"/>
  </w:num>
  <w:num w:numId="7" w16cid:durableId="2024352519">
    <w:abstractNumId w:val="9"/>
  </w:num>
  <w:num w:numId="8" w16cid:durableId="770126722">
    <w:abstractNumId w:val="8"/>
  </w:num>
  <w:num w:numId="9" w16cid:durableId="79720302">
    <w:abstractNumId w:val="3"/>
  </w:num>
  <w:num w:numId="10" w16cid:durableId="579363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5CA"/>
    <w:rsid w:val="00067EEF"/>
    <w:rsid w:val="00072BBC"/>
    <w:rsid w:val="00085D0F"/>
    <w:rsid w:val="000B7C4B"/>
    <w:rsid w:val="000D4986"/>
    <w:rsid w:val="0011555E"/>
    <w:rsid w:val="00123C76"/>
    <w:rsid w:val="0015058E"/>
    <w:rsid w:val="001A4D7E"/>
    <w:rsid w:val="001B63F3"/>
    <w:rsid w:val="001C1B0A"/>
    <w:rsid w:val="00255BD5"/>
    <w:rsid w:val="002753B9"/>
    <w:rsid w:val="002B2260"/>
    <w:rsid w:val="002B62E9"/>
    <w:rsid w:val="003175B1"/>
    <w:rsid w:val="00352B7A"/>
    <w:rsid w:val="00361057"/>
    <w:rsid w:val="00365225"/>
    <w:rsid w:val="00387BCE"/>
    <w:rsid w:val="003D7F07"/>
    <w:rsid w:val="00460793"/>
    <w:rsid w:val="00477601"/>
    <w:rsid w:val="004807B2"/>
    <w:rsid w:val="00493075"/>
    <w:rsid w:val="004E60F2"/>
    <w:rsid w:val="00533621"/>
    <w:rsid w:val="00582280"/>
    <w:rsid w:val="0058624A"/>
    <w:rsid w:val="005E4AF7"/>
    <w:rsid w:val="00611089"/>
    <w:rsid w:val="006467B3"/>
    <w:rsid w:val="00654C2B"/>
    <w:rsid w:val="00720C37"/>
    <w:rsid w:val="00723142"/>
    <w:rsid w:val="00731464"/>
    <w:rsid w:val="00770293"/>
    <w:rsid w:val="007A4786"/>
    <w:rsid w:val="00813920"/>
    <w:rsid w:val="00843801"/>
    <w:rsid w:val="00881D3B"/>
    <w:rsid w:val="008F3B9F"/>
    <w:rsid w:val="00905B48"/>
    <w:rsid w:val="00912777"/>
    <w:rsid w:val="00923E28"/>
    <w:rsid w:val="0094070F"/>
    <w:rsid w:val="00970EDD"/>
    <w:rsid w:val="009D305F"/>
    <w:rsid w:val="00A10A36"/>
    <w:rsid w:val="00A51DBE"/>
    <w:rsid w:val="00AA1288"/>
    <w:rsid w:val="00B668A2"/>
    <w:rsid w:val="00B82716"/>
    <w:rsid w:val="00B955CA"/>
    <w:rsid w:val="00BB4105"/>
    <w:rsid w:val="00BE7050"/>
    <w:rsid w:val="00C775A4"/>
    <w:rsid w:val="00CA1F19"/>
    <w:rsid w:val="00CD31CC"/>
    <w:rsid w:val="00D34825"/>
    <w:rsid w:val="00D66C33"/>
    <w:rsid w:val="00D672EB"/>
    <w:rsid w:val="00D76637"/>
    <w:rsid w:val="00D93533"/>
    <w:rsid w:val="00DA6A7B"/>
    <w:rsid w:val="00DC0741"/>
    <w:rsid w:val="00E23218"/>
    <w:rsid w:val="00E351DC"/>
    <w:rsid w:val="00E5144A"/>
    <w:rsid w:val="00E51C42"/>
    <w:rsid w:val="00E647C7"/>
    <w:rsid w:val="00E711D1"/>
    <w:rsid w:val="00E93376"/>
    <w:rsid w:val="00E957AD"/>
    <w:rsid w:val="00EA4109"/>
    <w:rsid w:val="00EC3663"/>
    <w:rsid w:val="00EC60D7"/>
    <w:rsid w:val="00EE7CCA"/>
    <w:rsid w:val="00F0569C"/>
    <w:rsid w:val="00F82294"/>
    <w:rsid w:val="00F87486"/>
    <w:rsid w:val="00F92141"/>
    <w:rsid w:val="00FD6379"/>
    <w:rsid w:val="00FE26EB"/>
    <w:rsid w:val="39058212"/>
    <w:rsid w:val="765BA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C5660"/>
  <w15:chartTrackingRefBased/>
  <w15:docId w15:val="{8D1A6356-8F63-8549-B18F-9605A8DD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F2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2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D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60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E60F2"/>
    <w:rPr>
      <w:rFonts w:ascii="Calibri" w:eastAsia="Calibri" w:hAnsi="Calibri" w:cs="Times New Roman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36522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51D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51DB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881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1D3B"/>
    <w:rPr>
      <w:rFonts w:ascii="Calibri" w:eastAsia="Calibri" w:hAnsi="Calibri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B955CA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55C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B955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55C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55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ubreysoule/Library/Group%20Containers/UBF8T346G9.Office/User%20Content.localized/Templates.localized/SDC33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SDC330.dotx</Template>
  <TotalTime>11</TotalTime>
  <Pages>8</Pages>
  <Words>630</Words>
  <Characters>2962</Characters>
  <Application>Microsoft Office Word</Application>
  <DocSecurity>0</DocSecurity>
  <Lines>185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Aubrey Soule</dc:creator>
  <cp:keywords/>
  <dc:description/>
  <cp:lastModifiedBy>NV-Soule, Aubrey (Northern Virginia)</cp:lastModifiedBy>
  <cp:revision>1</cp:revision>
  <dcterms:created xsi:type="dcterms:W3CDTF">2026-04-20T01:46:00Z</dcterms:created>
  <dcterms:modified xsi:type="dcterms:W3CDTF">2026-04-20T01:59:00Z</dcterms:modified>
</cp:coreProperties>
</file>